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tc>
          <w:tcPr>
            <w:tcW w:w="12960" w:type="dxa"/>
            <w:gridSpan w:val="5"/>
            <w:vAlign w:val="bottom"/>
          </w:tcPr>
          <w:p w14:paraId="4B46290A" w14:textId="0FC3E563" w:rsidR="00AA0737" w:rsidRPr="00E47510" w:rsidRDefault="00B33116" w:rsidP="00AA0737">
            <w:pPr>
              <w:pStyle w:val="Ttulo"/>
              <w:rPr>
                <w:sz w:val="52"/>
                <w:szCs w:val="52"/>
              </w:rPr>
            </w:pPr>
            <w:r w:rsidRPr="00B33116">
              <w:rPr>
                <w:sz w:val="56"/>
                <w:szCs w:val="56"/>
              </w:rPr>
              <w:t>P</w:t>
            </w:r>
            <w:r w:rsidR="00E47510" w:rsidRPr="00E47510">
              <w:rPr>
                <w:sz w:val="44"/>
                <w:szCs w:val="44"/>
              </w:rPr>
              <w:t>OR EL PRESENTE CERTIFICADO SE RECONOCE EL</w:t>
            </w:r>
          </w:p>
        </w:tc>
      </w:tr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7848B41C" w:rsidR="00AA0737" w:rsidRPr="00E60BA0" w:rsidRDefault="00B33116" w:rsidP="00AA0737">
            <w:pPr>
              <w:pStyle w:val="Subttulo"/>
            </w:pPr>
            <w:r w:rsidRPr="00B33116">
              <w:rPr>
                <w:sz w:val="20"/>
                <w:szCs w:val="20"/>
              </w:rPr>
              <w:t>cumplimiento</w:t>
            </w:r>
            <w:r w:rsidR="00886C44">
              <w:rPr>
                <w:sz w:val="20"/>
                <w:szCs w:val="20"/>
              </w:rPr>
              <w:t xml:space="preserve"> del servicio social estudiantil obligatorio</w:t>
            </w:r>
          </w:p>
        </w:tc>
      </w:tr>
      <w:tr w:rsidR="00AA0737" w:rsidRPr="00E60BA0" w14:paraId="04734446" w14:textId="77777777" w:rsidTr="00AA0737">
        <w:trPr>
          <w:jc w:val="center"/>
        </w:trPr>
        <w:sdt>
          <w:sdtPr>
            <w:id w:val="-1511144004"/>
            <w:placeholder>
              <w:docPart w:val="90C4B64C203443998758C66BAA4D5DF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21D1B0AB" w14:textId="77777777"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550EF517" w14:textId="20F0FBA8" w:rsidR="00AA0737" w:rsidRPr="00E60BA0" w:rsidRDefault="008325D4" w:rsidP="00AA0737">
            <w:pPr>
              <w:pStyle w:val="Nombre"/>
            </w:pPr>
            <w:r>
              <w:t>[</w:t>
            </w:r>
            <w:r w:rsidR="00B33116">
              <w:t>c</w:t>
            </w:r>
            <w:r>
              <w:t>.</w:t>
            </w:r>
            <w:r w:rsidR="00B33116">
              <w:t>estu_nombre</w:t>
            </w:r>
            <w:r>
              <w:t>]</w:t>
            </w:r>
            <w:r w:rsidR="00886C44">
              <w:t xml:space="preserve"> </w:t>
            </w:r>
            <w:r w:rsidR="00886C44">
              <w:t>[c.estu_</w:t>
            </w:r>
            <w:r w:rsidR="00886C44">
              <w:t>apellido</w:t>
            </w:r>
            <w:r w:rsidR="00886C44">
              <w:t>]</w: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5E89FED" w14:textId="6B757438" w:rsidR="00AA0737" w:rsidRPr="00E60BA0" w:rsidRDefault="00B33116" w:rsidP="00AA0737">
            <w:r>
              <w:t>Con T.I. No: [c.estu_identificacion]</w:t>
            </w:r>
          </w:p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1AB89E66" w:rsidR="008A067C" w:rsidRPr="00E60BA0" w:rsidRDefault="00607ED4" w:rsidP="00EB0EB1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5984A68" wp14:editId="1877A530">
                  <wp:simplePos x="0" y="0"/>
                  <wp:positionH relativeFrom="column">
                    <wp:posOffset>731520</wp:posOffset>
                  </wp:positionH>
                  <wp:positionV relativeFrom="paragraph">
                    <wp:posOffset>-1028700</wp:posOffset>
                  </wp:positionV>
                  <wp:extent cx="1857375" cy="1167765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5332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[onshow.x;ope=changepic]</w:t>
            </w:r>
          </w:p>
        </w:tc>
        <w:tc>
          <w:tcPr>
            <w:tcW w:w="1260" w:type="dxa"/>
          </w:tcPr>
          <w:p w14:paraId="4C4FBD97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23B95400" w:rsidR="008A067C" w:rsidRPr="00E60BA0" w:rsidRDefault="0016483A" w:rsidP="000969CA">
            <w:r>
              <w:t>[</w:t>
            </w:r>
            <w:r w:rsidR="00886C44">
              <w:t>c</w:t>
            </w:r>
            <w:r>
              <w:t>.</w:t>
            </w:r>
            <w:r w:rsidR="00CB0FFB">
              <w:t>fecha</w:t>
            </w:r>
            <w:r>
              <w:t>]</w:t>
            </w:r>
          </w:p>
        </w:tc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tc>
          <w:tcPr>
            <w:tcW w:w="5310" w:type="dxa"/>
            <w:vAlign w:val="center"/>
          </w:tcPr>
          <w:p w14:paraId="50CC3D25" w14:textId="5758C7C0" w:rsidR="008A067C" w:rsidRPr="00E60BA0" w:rsidRDefault="00661344" w:rsidP="008A067C">
            <w:r>
              <w:t>Administrador</w:t>
            </w:r>
          </w:p>
        </w:tc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sdt>
          <w:sdtPr>
            <w:id w:val="1936019596"/>
            <w:placeholder>
              <w:docPart w:val="49A4A3079C0E4237925D383ADE2F7018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687C8E13" w14:textId="77777777" w:rsidR="008A067C" w:rsidRPr="00E60BA0" w:rsidRDefault="008A067C" w:rsidP="008A067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/>
        </w:tc>
      </w:tr>
    </w:tbl>
    <w:p w14:paraId="2E31D52E" w14:textId="77777777" w:rsidR="00A410FF" w:rsidRPr="00E60BA0" w:rsidRDefault="00A410FF" w:rsidP="00AA0737">
      <w:pPr>
        <w:pStyle w:val="Textoindependiente"/>
      </w:pPr>
    </w:p>
    <w:sectPr w:rsidR="00A410FF" w:rsidRPr="00E60BA0" w:rsidSect="00E60BA0">
      <w:headerReference w:type="default" r:id="rId10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7F03B1" w14:textId="77777777" w:rsidR="00B22D35" w:rsidRDefault="00B22D35" w:rsidP="003F140B">
      <w:r>
        <w:separator/>
      </w:r>
    </w:p>
  </w:endnote>
  <w:endnote w:type="continuationSeparator" w:id="0">
    <w:p w14:paraId="17799E4C" w14:textId="77777777" w:rsidR="00B22D35" w:rsidRDefault="00B22D35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A973B1" w14:textId="77777777" w:rsidR="00B22D35" w:rsidRDefault="00B22D35" w:rsidP="003F140B">
      <w:r>
        <w:separator/>
      </w:r>
    </w:p>
  </w:footnote>
  <w:footnote w:type="continuationSeparator" w:id="0">
    <w:p w14:paraId="7DB8F0A3" w14:textId="77777777" w:rsidR="00B22D35" w:rsidRDefault="00B22D35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B0148" w14:textId="77777777" w:rsidR="00657B53" w:rsidRPr="00E60BA0" w:rsidRDefault="008A067C" w:rsidP="003F140B">
    <w:pPr>
      <w:pStyle w:val="Encabezado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6192F"/>
    <w:rsid w:val="00081DE1"/>
    <w:rsid w:val="00082AF7"/>
    <w:rsid w:val="000969CA"/>
    <w:rsid w:val="000D4232"/>
    <w:rsid w:val="00105822"/>
    <w:rsid w:val="0016483A"/>
    <w:rsid w:val="001B24AF"/>
    <w:rsid w:val="00276F7D"/>
    <w:rsid w:val="0029459E"/>
    <w:rsid w:val="002F676A"/>
    <w:rsid w:val="00317036"/>
    <w:rsid w:val="003F140B"/>
    <w:rsid w:val="00455D3B"/>
    <w:rsid w:val="0048574A"/>
    <w:rsid w:val="004B2BE0"/>
    <w:rsid w:val="004E338A"/>
    <w:rsid w:val="0050334E"/>
    <w:rsid w:val="00546B4B"/>
    <w:rsid w:val="00570617"/>
    <w:rsid w:val="006020E3"/>
    <w:rsid w:val="00607ED4"/>
    <w:rsid w:val="00657B53"/>
    <w:rsid w:val="00661344"/>
    <w:rsid w:val="0069082D"/>
    <w:rsid w:val="006B72BC"/>
    <w:rsid w:val="006F398B"/>
    <w:rsid w:val="0081636F"/>
    <w:rsid w:val="008325D4"/>
    <w:rsid w:val="00877599"/>
    <w:rsid w:val="00886C44"/>
    <w:rsid w:val="008A067C"/>
    <w:rsid w:val="009E0DBA"/>
    <w:rsid w:val="00A1495F"/>
    <w:rsid w:val="00A410FF"/>
    <w:rsid w:val="00A47863"/>
    <w:rsid w:val="00A5104C"/>
    <w:rsid w:val="00AA0737"/>
    <w:rsid w:val="00AB489F"/>
    <w:rsid w:val="00B22D35"/>
    <w:rsid w:val="00B23A31"/>
    <w:rsid w:val="00B33116"/>
    <w:rsid w:val="00BC2478"/>
    <w:rsid w:val="00C00949"/>
    <w:rsid w:val="00CB0FFB"/>
    <w:rsid w:val="00CC06F7"/>
    <w:rsid w:val="00D81842"/>
    <w:rsid w:val="00DA11A9"/>
    <w:rsid w:val="00E25F90"/>
    <w:rsid w:val="00E31E21"/>
    <w:rsid w:val="00E47510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0C4B64C203443998758C66BAA4D5D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835AB-B619-4235-93B3-E05AE6A7E4D7}"/>
      </w:docPartPr>
      <w:docPartBody>
        <w:p w:rsidR="004057FB" w:rsidRDefault="002E0BAE">
          <w:pPr>
            <w:pStyle w:val="90C4B64C203443998758C66BAA4D5DF0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49A4A3079C0E4237925D383ADE2F7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A954-4D3C-4ACF-BDC2-0C2584724D8C}"/>
      </w:docPartPr>
      <w:docPartBody>
        <w:p w:rsidR="004057FB" w:rsidRDefault="002E0BAE">
          <w:pPr>
            <w:pStyle w:val="49A4A3079C0E4237925D383ADE2F7018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E"/>
    <w:rsid w:val="00081A59"/>
    <w:rsid w:val="000A1425"/>
    <w:rsid w:val="00226682"/>
    <w:rsid w:val="002E0BAE"/>
    <w:rsid w:val="004057FB"/>
    <w:rsid w:val="0050322D"/>
    <w:rsid w:val="0053578B"/>
    <w:rsid w:val="00573E94"/>
    <w:rsid w:val="006D2806"/>
    <w:rsid w:val="007B362E"/>
    <w:rsid w:val="009F6A39"/>
    <w:rsid w:val="00AB69A2"/>
    <w:rsid w:val="00BA22B8"/>
    <w:rsid w:val="00C63C39"/>
    <w:rsid w:val="00CF25EB"/>
    <w:rsid w:val="00CF3EFA"/>
    <w:rsid w:val="00D549F2"/>
    <w:rsid w:val="00EA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A15BED324942239B2782EFF23A5C28">
    <w:name w:val="44A15BED324942239B2782EFF23A5C28"/>
  </w:style>
  <w:style w:type="paragraph" w:customStyle="1" w:styleId="433352DA70A94459B8686FDD5350B618">
    <w:name w:val="433352DA70A94459B8686FDD5350B618"/>
    <w:rsid w:val="00226682"/>
    <w:rPr>
      <w:lang w:val="es-ES" w:eastAsia="es-ES"/>
    </w:rPr>
  </w:style>
  <w:style w:type="paragraph" w:customStyle="1" w:styleId="90C4B64C203443998758C66BAA4D5DF0">
    <w:name w:val="90C4B64C203443998758C66BAA4D5DF0"/>
  </w:style>
  <w:style w:type="paragraph" w:customStyle="1" w:styleId="E72B3EA5562449BF8EADE26DC4B7D5D7">
    <w:name w:val="E72B3EA5562449BF8EADE26DC4B7D5D7"/>
  </w:style>
  <w:style w:type="paragraph" w:customStyle="1" w:styleId="49A4A3079C0E4237925D383ADE2F7018">
    <w:name w:val="49A4A3079C0E4237925D383ADE2F70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</Template>
  <TotalTime>0</TotalTime>
  <Pages>1</Pages>
  <Words>39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2020-12-03T18:22:00Z</dcterms:modified>
</cp:coreProperties>
</file>